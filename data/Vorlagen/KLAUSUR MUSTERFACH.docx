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C99CB" w14:textId="77777777" w:rsidR="0005450E" w:rsidRDefault="00301D11">
      <w:r>
        <w:t>KLAUSUR MUSTERFACH</w:t>
      </w:r>
    </w:p>
    <w:p w14:paraId="2D14D14C" w14:textId="77777777" w:rsidR="0005450E" w:rsidRDefault="00301D11">
      <w:r>
        <w:t>Autor: PD DR MUSTERFRAU</w:t>
      </w:r>
    </w:p>
    <w:p w14:paraId="12AE0E34" w14:textId="77777777" w:rsidR="0005450E" w:rsidRDefault="00301D11">
      <w:r>
        <w:t xml:space="preserve">Datum: </w:t>
      </w:r>
      <w:r w:rsidR="006A68DC">
        <w:t>DD.MM.JJJJ</w:t>
      </w:r>
    </w:p>
    <w:p w14:paraId="3A63A035" w14:textId="77777777" w:rsidR="0005450E" w:rsidRDefault="00301D11">
      <w:r>
        <w:t>Schema: PS50P</w:t>
      </w:r>
    </w:p>
    <w:p w14:paraId="1B05D764" w14:textId="77777777" w:rsidR="0005450E" w:rsidRDefault="00301D11">
      <w:r>
        <w:t>KEINE_ABSCHNITTSPUNKTE: ja</w:t>
      </w:r>
    </w:p>
    <w:p w14:paraId="4A24CB67" w14:textId="77777777" w:rsidR="0005450E" w:rsidRDefault="00301D11">
      <w:r>
        <w:t>FRAGE_NUMMERN: fortlaufend</w:t>
      </w:r>
    </w:p>
    <w:p w14:paraId="009C117A" w14:textId="77777777" w:rsidR="0005450E" w:rsidRDefault="00301D11">
      <w:r>
        <w:t>KEINE_MARKIERUNGEN: nein</w:t>
      </w:r>
    </w:p>
    <w:p w14:paraId="7E572DBD" w14:textId="77777777" w:rsidR="0005450E" w:rsidRDefault="00301D11">
      <w:r>
        <w:t>GUI_AUFTEILUNG: B 53</w:t>
      </w:r>
    </w:p>
    <w:p w14:paraId="7182A33F" w14:textId="77777777" w:rsidR="0005450E" w:rsidRDefault="00301D11">
      <w:r>
        <w:t>ABSCHNITTE_RANDOMISIEREN: ja</w:t>
      </w:r>
    </w:p>
    <w:p w14:paraId="3BBD895E" w14:textId="77777777" w:rsidR="0005450E" w:rsidRDefault="00301D11">
      <w:r>
        <w:t>ABSCHNITT_R_MUSTER:</w:t>
      </w:r>
    </w:p>
    <w:p w14:paraId="714BC120" w14:textId="77777777" w:rsidR="0005450E" w:rsidRDefault="00301D11">
      <w:r>
        <w:t>FRAGEN_RANDOMISIEREN: ja</w:t>
      </w:r>
    </w:p>
    <w:p w14:paraId="023CCAA3" w14:textId="77777777" w:rsidR="0005450E" w:rsidRDefault="00301D11">
      <w:r>
        <w:t>ABSCHNITTE_OHNE_FRAGERANDOMISIERUNG:</w:t>
      </w:r>
    </w:p>
    <w:p w14:paraId="713672CE" w14:textId="77777777" w:rsidR="0005450E" w:rsidRDefault="00301D11">
      <w:r>
        <w:t>ANTWORTEN_RANDOMISIEREN: ja</w:t>
      </w:r>
    </w:p>
    <w:p w14:paraId="50DF2D64" w14:textId="77777777" w:rsidR="0005450E" w:rsidRDefault="00301D11">
      <w:r>
        <w:t>FRAGEN_OHNE_ANTWORTRANDOMISIERUNG:</w:t>
      </w:r>
    </w:p>
    <w:p w14:paraId="1CDD3D1B" w14:textId="77777777" w:rsidR="0005450E" w:rsidRDefault="00301D11">
      <w:r>
        <w:t>MOBIL_GEEIGNET: ja</w:t>
      </w:r>
    </w:p>
    <w:p w14:paraId="6E7DFE3C" w14:textId="77777777" w:rsidR="0005450E" w:rsidRDefault="00301D11">
      <w:r>
        <w:t xml:space="preserve">Das Kopieren von Schrift-und Bildmaterial während der Klausur mittels Handy, Kameras oder anderen technischen Geräten ist aus urheberrechtlichen Gründen untersagt. Verstöße werden mit </w:t>
      </w:r>
      <w:r>
        <w:rPr>
          <w:b/>
        </w:rPr>
        <w:t xml:space="preserve">Nichtbestehen </w:t>
      </w:r>
      <w:r>
        <w:t>der Klausur geahndet.</w:t>
      </w:r>
    </w:p>
    <w:p w14:paraId="728F444C" w14:textId="77777777" w:rsidR="0005450E" w:rsidRDefault="00301D11">
      <w:r>
        <w:rPr>
          <w:b/>
        </w:rPr>
        <w:t xml:space="preserve">Allgemein gilt, dass die Verwendung nicht erlaubter Hilfsmittel während der Klausur im Sinne eines Täuschungsversuches zum Nichtbestehen der Klausur führt. </w:t>
      </w:r>
      <w:r>
        <w:t xml:space="preserve">Dies gilt insbesondere im Hinblick auf Mobilfunkgeräte. Stellen Sie bitte sicher, dass sich diese </w:t>
      </w:r>
      <w:r>
        <w:rPr>
          <w:b/>
        </w:rPr>
        <w:t xml:space="preserve">weder auf Ihrem Arbeitsplatz noch in unmittelbarer Nähe dazu befinden </w:t>
      </w:r>
      <w:r>
        <w:t>und dass die Geräte ausgeschaltet sind.</w:t>
      </w:r>
    </w:p>
    <w:p w14:paraId="7D3C053A" w14:textId="77777777" w:rsidR="0005450E" w:rsidRDefault="00301D11">
      <w:r>
        <w:t> </w:t>
      </w:r>
    </w:p>
    <w:p w14:paraId="02A17863" w14:textId="77777777" w:rsidR="0005450E" w:rsidRDefault="00301D11">
      <w:r>
        <w:rPr>
          <w:b/>
        </w:rPr>
        <w:t>Bewertungsschema:</w:t>
      </w:r>
    </w:p>
    <w:p w14:paraId="07941A40" w14:textId="77777777" w:rsidR="0005450E" w:rsidRDefault="00301D11">
      <w:proofErr w:type="spellStart"/>
      <w:r>
        <w:rPr>
          <w:u w:val="single"/>
        </w:rPr>
        <w:t>TypA</w:t>
      </w:r>
      <w:proofErr w:type="spellEnd"/>
      <w:r>
        <w:rPr>
          <w:u w:val="single"/>
        </w:rPr>
        <w:t xml:space="preserve"> (Einfachauswahl):</w:t>
      </w:r>
      <w:r>
        <w:t xml:space="preserve"> Jede Abweichung von der vorgegebenen Lösung ergibt 0%.</w:t>
      </w:r>
    </w:p>
    <w:p w14:paraId="57BFCA24" w14:textId="77777777" w:rsidR="0005450E" w:rsidRDefault="00301D11">
      <w:proofErr w:type="spellStart"/>
      <w:r>
        <w:rPr>
          <w:u w:val="single"/>
        </w:rPr>
        <w:t>Kprim</w:t>
      </w:r>
      <w:proofErr w:type="spellEnd"/>
      <w:r>
        <w:rPr>
          <w:u w:val="single"/>
        </w:rPr>
        <w:t>:</w:t>
      </w:r>
      <w:r>
        <w:t xml:space="preserve"> Bei 4 Antwortalternativen ergibt eine Abweichung von der vorgegebenen Lösung noch 50%, bei 5 Antwortalternativen ergeben maximal zwei Abweichungen von der vorgegebenen Lösung noch 50%, ansonsten 0%.</w:t>
      </w:r>
    </w:p>
    <w:p w14:paraId="73BA9D15" w14:textId="77777777" w:rsidR="0005450E" w:rsidRDefault="00301D11">
      <w:proofErr w:type="spellStart"/>
      <w:r>
        <w:rPr>
          <w:u w:val="single"/>
        </w:rPr>
        <w:t>PickS</w:t>
      </w:r>
      <w:proofErr w:type="spellEnd"/>
      <w:r>
        <w:rPr>
          <w:u w:val="single"/>
        </w:rPr>
        <w:t xml:space="preserve"> (Mehrfachauswahl)</w:t>
      </w:r>
      <w:r>
        <w:t xml:space="preserve">: </w:t>
      </w:r>
      <w:r>
        <w:rPr>
          <w:b/>
        </w:rPr>
        <w:t xml:space="preserve">Die Zahl der auszuwählenden Antworten ist angegeben. </w:t>
      </w:r>
      <w:r>
        <w:t xml:space="preserve">Sind mehr als die Hälfte der Antworten richtig klassifiziert (Kreuz bei einer zutreffenden Aussage bzw. kein Kreuz bei einer nichtzutreffenden Aussage), erhält man 50%, bei mehr Abweichungen 0%. </w:t>
      </w:r>
      <w:r>
        <w:rPr>
          <w:b/>
        </w:rPr>
        <w:t>Wählen Sie weniger bzw. mehr Antwortalternativen aus als angegeben sind, erhalten Sie automatisch 0 Punkte.</w:t>
      </w:r>
    </w:p>
    <w:p w14:paraId="592933A0" w14:textId="77777777" w:rsidR="0005450E" w:rsidRDefault="00301D11">
      <w:r>
        <w:t>--</w:t>
      </w:r>
    </w:p>
    <w:p w14:paraId="1CAE6ADA" w14:textId="77777777" w:rsidR="0005450E" w:rsidRDefault="00301D11">
      <w:r>
        <w:t xml:space="preserve">Titel: KLAUSUR FACH </w:t>
      </w:r>
      <w:proofErr w:type="gramStart"/>
      <w:r w:rsidR="00AD44DE">
        <w:t>SEMESTER(</w:t>
      </w:r>
      <w:proofErr w:type="spellStart"/>
      <w:proofErr w:type="gramEnd"/>
      <w:r w:rsidR="00AD44DE">
        <w:t>SoSe</w:t>
      </w:r>
      <w:proofErr w:type="spellEnd"/>
      <w:r w:rsidR="00AD44DE">
        <w:t>/</w:t>
      </w:r>
      <w:proofErr w:type="spellStart"/>
      <w:r w:rsidR="00AD44DE">
        <w:t>WiSe</w:t>
      </w:r>
      <w:proofErr w:type="spellEnd"/>
      <w:r w:rsidR="00AD44DE">
        <w:t xml:space="preserve"> 20NN/2N2N+1)</w:t>
      </w:r>
    </w:p>
    <w:p w14:paraId="6A45EBFC" w14:textId="77777777" w:rsidR="0005450E" w:rsidRDefault="00301D11">
      <w:r>
        <w:t>Hier kommt der Aufgaben- bzw. Fragenstamm</w:t>
      </w:r>
      <w:r w:rsidR="007E452F">
        <w:t xml:space="preserve"> (ist aber nicht zwingend). Auf jeden Fall diesen Bereich für Informationen in der Frage nutzen, die nicht direkt Teil der Frage sind. Die Frage in </w:t>
      </w:r>
      <w:proofErr w:type="spellStart"/>
      <w:r w:rsidR="007E452F">
        <w:lastRenderedPageBreak/>
        <w:t>CaseTrain</w:t>
      </w:r>
      <w:proofErr w:type="spellEnd"/>
      <w:r w:rsidR="007E452F">
        <w:t xml:space="preserve"> darf nicht zu lang werden, sonst wird sie in der Anzeige auf den iPads verkürzt dargestellt; wird dadurch meist sinnlos…</w:t>
      </w:r>
    </w:p>
    <w:p w14:paraId="177B04A1" w14:textId="77777777" w:rsidR="0005450E" w:rsidRDefault="00301D11">
      <w:r>
        <w:t>--</w:t>
      </w:r>
    </w:p>
    <w:p w14:paraId="656D6569" w14:textId="77777777" w:rsidR="0005450E" w:rsidRDefault="00301D11">
      <w:r>
        <w:t>1. Hier stellen Sie die Frage</w:t>
      </w:r>
    </w:p>
    <w:p w14:paraId="30D84D94" w14:textId="77777777" w:rsidR="0005450E" w:rsidRDefault="00301D11">
      <w:proofErr w:type="spellStart"/>
      <w:proofErr w:type="gramStart"/>
      <w:r>
        <w:t>Typ:TypA</w:t>
      </w:r>
      <w:proofErr w:type="spellEnd"/>
      <w:proofErr w:type="gramEnd"/>
    </w:p>
    <w:p w14:paraId="7524F7D6" w14:textId="77777777" w:rsidR="0005450E" w:rsidRDefault="00301D11">
      <w:pPr>
        <w:numPr>
          <w:ilvl w:val="0"/>
          <w:numId w:val="1"/>
        </w:numPr>
      </w:pPr>
      <w:r>
        <w:t>OPTION 1</w:t>
      </w:r>
    </w:p>
    <w:p w14:paraId="2644BB1D" w14:textId="77777777" w:rsidR="0005450E" w:rsidRDefault="00301D11">
      <w:pPr>
        <w:numPr>
          <w:ilvl w:val="0"/>
          <w:numId w:val="1"/>
        </w:numPr>
      </w:pPr>
      <w:r>
        <w:t>OPTION 2</w:t>
      </w:r>
    </w:p>
    <w:p w14:paraId="35CB1071" w14:textId="77777777" w:rsidR="0005450E" w:rsidRPr="00AD44DE" w:rsidRDefault="00301D11">
      <w:pPr>
        <w:numPr>
          <w:ilvl w:val="0"/>
          <w:numId w:val="1"/>
        </w:numPr>
        <w:rPr>
          <w:b/>
          <w:bCs/>
        </w:rPr>
      </w:pPr>
      <w:r w:rsidRPr="00AD44DE">
        <w:rPr>
          <w:b/>
          <w:bCs/>
        </w:rPr>
        <w:t>OPTION 3</w:t>
      </w:r>
    </w:p>
    <w:p w14:paraId="4A428EC6" w14:textId="77777777" w:rsidR="0005450E" w:rsidRDefault="00301D11">
      <w:pPr>
        <w:numPr>
          <w:ilvl w:val="0"/>
          <w:numId w:val="1"/>
        </w:numPr>
      </w:pPr>
      <w:r>
        <w:t>OPTION 4</w:t>
      </w:r>
    </w:p>
    <w:p w14:paraId="766C25F5" w14:textId="77777777" w:rsidR="0005450E" w:rsidRDefault="00301D11">
      <w:pPr>
        <w:numPr>
          <w:ilvl w:val="0"/>
          <w:numId w:val="1"/>
        </w:numPr>
      </w:pPr>
      <w:r>
        <w:t>OPTION 5</w:t>
      </w:r>
    </w:p>
    <w:p w14:paraId="2DF914A7" w14:textId="77777777" w:rsidR="0005450E" w:rsidRDefault="00301D11">
      <w:r>
        <w:t>--</w:t>
      </w:r>
    </w:p>
    <w:p w14:paraId="479A0CD4" w14:textId="77777777" w:rsidR="007E452F" w:rsidRDefault="007E452F" w:rsidP="007E452F">
      <w:r>
        <w:t xml:space="preserve">Titel: KLAUSUR FACH </w:t>
      </w:r>
      <w:proofErr w:type="gramStart"/>
      <w:r>
        <w:t>SEMESTER(</w:t>
      </w:r>
      <w:proofErr w:type="spellStart"/>
      <w:proofErr w:type="gramEnd"/>
      <w:r>
        <w:t>SoSe</w:t>
      </w:r>
      <w:proofErr w:type="spellEnd"/>
      <w:r>
        <w:t>/</w:t>
      </w:r>
      <w:proofErr w:type="spellStart"/>
      <w:r>
        <w:t>WiSe</w:t>
      </w:r>
      <w:proofErr w:type="spellEnd"/>
      <w:r>
        <w:t xml:space="preserve"> 20NN/2N2N+1)</w:t>
      </w:r>
    </w:p>
    <w:p w14:paraId="7BEB09C3" w14:textId="77777777" w:rsidR="007B33F3" w:rsidRDefault="007B33F3" w:rsidP="007B33F3">
      <w:r>
        <w:t>Hier kommt der Aufgaben- bzw. Fragenstamm (Fallvignette oder zusätzliche Informationen)</w:t>
      </w:r>
    </w:p>
    <w:p w14:paraId="02E27B80" w14:textId="77777777" w:rsidR="0005450E" w:rsidRDefault="00301D11">
      <w:r>
        <w:t>--</w:t>
      </w:r>
    </w:p>
    <w:p w14:paraId="45A88224" w14:textId="77777777" w:rsidR="0005450E" w:rsidRDefault="00301D11">
      <w:r>
        <w:t>2. Hier kommt die Frage</w:t>
      </w:r>
    </w:p>
    <w:p w14:paraId="6C957219" w14:textId="77777777" w:rsidR="0005450E" w:rsidRDefault="00301D11">
      <w:proofErr w:type="spellStart"/>
      <w:proofErr w:type="gramStart"/>
      <w:r>
        <w:t>Typ:PickS</w:t>
      </w:r>
      <w:proofErr w:type="spellEnd"/>
      <w:proofErr w:type="gramEnd"/>
    </w:p>
    <w:p w14:paraId="3C4723D1" w14:textId="77777777" w:rsidR="0005450E" w:rsidRPr="00AD44DE" w:rsidRDefault="00301D11">
      <w:pPr>
        <w:numPr>
          <w:ilvl w:val="0"/>
          <w:numId w:val="2"/>
        </w:numPr>
        <w:rPr>
          <w:b/>
          <w:bCs/>
        </w:rPr>
      </w:pPr>
      <w:r w:rsidRPr="00AD44DE">
        <w:rPr>
          <w:b/>
          <w:bCs/>
        </w:rPr>
        <w:t>OPTION 1</w:t>
      </w:r>
    </w:p>
    <w:p w14:paraId="1035D0C9" w14:textId="77777777" w:rsidR="0005450E" w:rsidRDefault="00301D11">
      <w:pPr>
        <w:numPr>
          <w:ilvl w:val="0"/>
          <w:numId w:val="2"/>
        </w:numPr>
      </w:pPr>
      <w:r>
        <w:t>OPTION 2</w:t>
      </w:r>
    </w:p>
    <w:p w14:paraId="7B9769E9" w14:textId="77777777" w:rsidR="0005450E" w:rsidRPr="00AD44DE" w:rsidRDefault="00301D11">
      <w:pPr>
        <w:numPr>
          <w:ilvl w:val="0"/>
          <w:numId w:val="2"/>
        </w:numPr>
        <w:rPr>
          <w:b/>
          <w:bCs/>
        </w:rPr>
      </w:pPr>
      <w:r w:rsidRPr="00AD44DE">
        <w:rPr>
          <w:b/>
          <w:bCs/>
        </w:rPr>
        <w:t>OPTION 3</w:t>
      </w:r>
    </w:p>
    <w:p w14:paraId="7AC70701" w14:textId="77777777" w:rsidR="0005450E" w:rsidRDefault="00301D11">
      <w:pPr>
        <w:numPr>
          <w:ilvl w:val="0"/>
          <w:numId w:val="2"/>
        </w:numPr>
      </w:pPr>
      <w:r>
        <w:t>OPTION 4</w:t>
      </w:r>
    </w:p>
    <w:p w14:paraId="406498D7" w14:textId="77777777" w:rsidR="0005450E" w:rsidRDefault="00301D11">
      <w:pPr>
        <w:numPr>
          <w:ilvl w:val="0"/>
          <w:numId w:val="2"/>
        </w:numPr>
      </w:pPr>
      <w:r>
        <w:t>OPTION 5</w:t>
      </w:r>
    </w:p>
    <w:p w14:paraId="6E484419" w14:textId="77777777" w:rsidR="0005450E" w:rsidRPr="00AD44DE" w:rsidRDefault="00301D11">
      <w:pPr>
        <w:numPr>
          <w:ilvl w:val="0"/>
          <w:numId w:val="2"/>
        </w:numPr>
        <w:rPr>
          <w:b/>
          <w:bCs/>
        </w:rPr>
      </w:pPr>
      <w:r w:rsidRPr="00AD44DE">
        <w:rPr>
          <w:b/>
          <w:bCs/>
        </w:rPr>
        <w:t>OPTION 6</w:t>
      </w:r>
    </w:p>
    <w:p w14:paraId="656964AC" w14:textId="77777777" w:rsidR="0005450E" w:rsidRDefault="00301D11">
      <w:r>
        <w:t>--</w:t>
      </w:r>
    </w:p>
    <w:p w14:paraId="1748026A" w14:textId="77777777" w:rsidR="007E452F" w:rsidRDefault="007E452F" w:rsidP="007E452F">
      <w:r>
        <w:t>Titel: KLAUSUR FACH SEMESTER</w:t>
      </w:r>
      <w:r w:rsidR="00140669">
        <w:t xml:space="preserve"> </w:t>
      </w:r>
      <w:r>
        <w:t>(</w:t>
      </w:r>
      <w:proofErr w:type="spellStart"/>
      <w:r>
        <w:t>SoSe</w:t>
      </w:r>
      <w:proofErr w:type="spellEnd"/>
      <w:r>
        <w:t>/</w:t>
      </w:r>
      <w:proofErr w:type="spellStart"/>
      <w:r>
        <w:t>WiSe</w:t>
      </w:r>
      <w:proofErr w:type="spellEnd"/>
      <w:r>
        <w:t xml:space="preserve"> 20NN/2N2N+1)</w:t>
      </w:r>
    </w:p>
    <w:p w14:paraId="40914D83" w14:textId="77777777" w:rsidR="007B33F3" w:rsidRDefault="007B33F3" w:rsidP="007B33F3">
      <w:r>
        <w:t>Hier kommt der Aufgaben- bzw. Fragenstamm (Fallvignette oder zusätzliche Informationen)</w:t>
      </w:r>
    </w:p>
    <w:p w14:paraId="21576C7D" w14:textId="77777777" w:rsidR="0005450E" w:rsidRDefault="00301D11">
      <w:r>
        <w:t>--</w:t>
      </w:r>
    </w:p>
    <w:p w14:paraId="31E9BF58" w14:textId="77777777" w:rsidR="0005450E" w:rsidRDefault="00301D11">
      <w:r>
        <w:t>3. Hier kommt die Frage</w:t>
      </w:r>
    </w:p>
    <w:p w14:paraId="6F5E54D4" w14:textId="77777777" w:rsidR="0005450E" w:rsidRDefault="00301D11">
      <w:proofErr w:type="spellStart"/>
      <w:proofErr w:type="gramStart"/>
      <w:r>
        <w:t>Typ:Kprim</w:t>
      </w:r>
      <w:proofErr w:type="spellEnd"/>
      <w:proofErr w:type="gramEnd"/>
    </w:p>
    <w:p w14:paraId="10E93C42" w14:textId="77777777" w:rsidR="0005450E" w:rsidRPr="00140669" w:rsidRDefault="00301D11">
      <w:pPr>
        <w:numPr>
          <w:ilvl w:val="0"/>
          <w:numId w:val="3"/>
        </w:numPr>
        <w:rPr>
          <w:b/>
          <w:bCs/>
        </w:rPr>
      </w:pPr>
      <w:r w:rsidRPr="00140669">
        <w:rPr>
          <w:b/>
          <w:bCs/>
        </w:rPr>
        <w:t>OPTION 1</w:t>
      </w:r>
    </w:p>
    <w:p w14:paraId="5EB9718A" w14:textId="77777777" w:rsidR="0005450E" w:rsidRDefault="00301D11">
      <w:pPr>
        <w:numPr>
          <w:ilvl w:val="0"/>
          <w:numId w:val="3"/>
        </w:numPr>
      </w:pPr>
      <w:r>
        <w:t>OPTION 2</w:t>
      </w:r>
    </w:p>
    <w:p w14:paraId="0B459281" w14:textId="77777777" w:rsidR="0005450E" w:rsidRPr="00140669" w:rsidRDefault="00301D11">
      <w:pPr>
        <w:numPr>
          <w:ilvl w:val="0"/>
          <w:numId w:val="3"/>
        </w:numPr>
        <w:rPr>
          <w:b/>
          <w:bCs/>
        </w:rPr>
      </w:pPr>
      <w:r w:rsidRPr="00140669">
        <w:rPr>
          <w:b/>
          <w:bCs/>
        </w:rPr>
        <w:t>OPTION 3</w:t>
      </w:r>
    </w:p>
    <w:p w14:paraId="07120A67" w14:textId="77777777" w:rsidR="0005450E" w:rsidRDefault="00301D11">
      <w:pPr>
        <w:numPr>
          <w:ilvl w:val="0"/>
          <w:numId w:val="3"/>
        </w:numPr>
      </w:pPr>
      <w:r>
        <w:t>OPTION 4</w:t>
      </w:r>
    </w:p>
    <w:p w14:paraId="5A25B2FC" w14:textId="77777777" w:rsidR="0005450E" w:rsidRDefault="00301D11">
      <w:r>
        <w:lastRenderedPageBreak/>
        <w:t>--</w:t>
      </w:r>
    </w:p>
    <w:p w14:paraId="735055C5" w14:textId="77777777" w:rsidR="00140669" w:rsidRDefault="00140669" w:rsidP="00140669">
      <w:r>
        <w:t xml:space="preserve">Titel: KLAUSUR FACH </w:t>
      </w:r>
      <w:proofErr w:type="gramStart"/>
      <w:r>
        <w:t>SEMESTER(</w:t>
      </w:r>
      <w:proofErr w:type="spellStart"/>
      <w:proofErr w:type="gramEnd"/>
      <w:r>
        <w:t>SoSe</w:t>
      </w:r>
      <w:proofErr w:type="spellEnd"/>
      <w:r>
        <w:t>/</w:t>
      </w:r>
      <w:proofErr w:type="spellStart"/>
      <w:r>
        <w:t>WiSe</w:t>
      </w:r>
      <w:proofErr w:type="spellEnd"/>
      <w:r>
        <w:t xml:space="preserve"> 20NN/2N2N+1)</w:t>
      </w:r>
    </w:p>
    <w:p w14:paraId="6BF759CE" w14:textId="77777777" w:rsidR="007B33F3" w:rsidRDefault="007B33F3" w:rsidP="007B33F3">
      <w:r>
        <w:t>Hier kommt der Aufgaben- bzw. Fragenstamm (Fallvignette oder zusätzliche Informationen)</w:t>
      </w:r>
    </w:p>
    <w:p w14:paraId="0B3D1BC4" w14:textId="77777777" w:rsidR="00140669" w:rsidRDefault="00140669" w:rsidP="00140669">
      <w:r>
        <w:t>--</w:t>
      </w:r>
    </w:p>
    <w:p w14:paraId="425EDF48" w14:textId="77777777" w:rsidR="00140669" w:rsidRDefault="00140669" w:rsidP="00140669">
      <w:r>
        <w:t>4. Hier kommt eine Frage mit Textantwort</w:t>
      </w:r>
    </w:p>
    <w:p w14:paraId="4CA8A605" w14:textId="77777777" w:rsidR="00140669" w:rsidRDefault="00140669" w:rsidP="00140669">
      <w:proofErr w:type="spellStart"/>
      <w:proofErr w:type="gramStart"/>
      <w:r>
        <w:t>Antwort:Text</w:t>
      </w:r>
      <w:proofErr w:type="spellEnd"/>
      <w:proofErr w:type="gramEnd"/>
    </w:p>
    <w:p w14:paraId="7CF5F7FD" w14:textId="77777777" w:rsidR="00140669" w:rsidRDefault="00140669" w:rsidP="00140669">
      <w:r>
        <w:t>--</w:t>
      </w:r>
    </w:p>
    <w:sectPr w:rsidR="001406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F156B"/>
    <w:multiLevelType w:val="hybridMultilevel"/>
    <w:tmpl w:val="CE16A754"/>
    <w:lvl w:ilvl="0" w:tplc="C532A12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DBE847E">
      <w:numFmt w:val="decimal"/>
      <w:lvlText w:val=""/>
      <w:lvlJc w:val="left"/>
    </w:lvl>
    <w:lvl w:ilvl="2" w:tplc="7138075A">
      <w:numFmt w:val="decimal"/>
      <w:lvlText w:val=""/>
      <w:lvlJc w:val="left"/>
    </w:lvl>
    <w:lvl w:ilvl="3" w:tplc="7E8C672C">
      <w:numFmt w:val="decimal"/>
      <w:lvlText w:val=""/>
      <w:lvlJc w:val="left"/>
    </w:lvl>
    <w:lvl w:ilvl="4" w:tplc="75A4A346">
      <w:numFmt w:val="decimal"/>
      <w:lvlText w:val=""/>
      <w:lvlJc w:val="left"/>
    </w:lvl>
    <w:lvl w:ilvl="5" w:tplc="31E44872">
      <w:numFmt w:val="decimal"/>
      <w:lvlText w:val=""/>
      <w:lvlJc w:val="left"/>
    </w:lvl>
    <w:lvl w:ilvl="6" w:tplc="C226E39C">
      <w:numFmt w:val="decimal"/>
      <w:lvlText w:val=""/>
      <w:lvlJc w:val="left"/>
    </w:lvl>
    <w:lvl w:ilvl="7" w:tplc="84DA022A">
      <w:numFmt w:val="decimal"/>
      <w:lvlText w:val=""/>
      <w:lvlJc w:val="left"/>
    </w:lvl>
    <w:lvl w:ilvl="8" w:tplc="739A6D9A">
      <w:numFmt w:val="decimal"/>
      <w:lvlText w:val=""/>
      <w:lvlJc w:val="left"/>
    </w:lvl>
  </w:abstractNum>
  <w:abstractNum w:abstractNumId="1" w15:restartNumberingAfterBreak="0">
    <w:nsid w:val="168E0BCA"/>
    <w:multiLevelType w:val="hybridMultilevel"/>
    <w:tmpl w:val="F74E0CAE"/>
    <w:lvl w:ilvl="0" w:tplc="E74CE5C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C636BCD4">
      <w:numFmt w:val="decimal"/>
      <w:lvlText w:val=""/>
      <w:lvlJc w:val="left"/>
    </w:lvl>
    <w:lvl w:ilvl="2" w:tplc="9ADC6766">
      <w:numFmt w:val="decimal"/>
      <w:lvlText w:val=""/>
      <w:lvlJc w:val="left"/>
    </w:lvl>
    <w:lvl w:ilvl="3" w:tplc="1EF86B24">
      <w:numFmt w:val="decimal"/>
      <w:lvlText w:val=""/>
      <w:lvlJc w:val="left"/>
    </w:lvl>
    <w:lvl w:ilvl="4" w:tplc="9B0A5C52">
      <w:numFmt w:val="decimal"/>
      <w:lvlText w:val=""/>
      <w:lvlJc w:val="left"/>
    </w:lvl>
    <w:lvl w:ilvl="5" w:tplc="4A587672">
      <w:numFmt w:val="decimal"/>
      <w:lvlText w:val=""/>
      <w:lvlJc w:val="left"/>
    </w:lvl>
    <w:lvl w:ilvl="6" w:tplc="82988BC2">
      <w:numFmt w:val="decimal"/>
      <w:lvlText w:val=""/>
      <w:lvlJc w:val="left"/>
    </w:lvl>
    <w:lvl w:ilvl="7" w:tplc="3DB263DC">
      <w:numFmt w:val="decimal"/>
      <w:lvlText w:val=""/>
      <w:lvlJc w:val="left"/>
    </w:lvl>
    <w:lvl w:ilvl="8" w:tplc="596A9C7C">
      <w:numFmt w:val="decimal"/>
      <w:lvlText w:val=""/>
      <w:lvlJc w:val="left"/>
    </w:lvl>
  </w:abstractNum>
  <w:abstractNum w:abstractNumId="2" w15:restartNumberingAfterBreak="0">
    <w:nsid w:val="4B8F6926"/>
    <w:multiLevelType w:val="hybridMultilevel"/>
    <w:tmpl w:val="5900C8B4"/>
    <w:lvl w:ilvl="0" w:tplc="52F4C95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7FFC77F2">
      <w:numFmt w:val="decimal"/>
      <w:lvlText w:val=""/>
      <w:lvlJc w:val="left"/>
    </w:lvl>
    <w:lvl w:ilvl="2" w:tplc="ED5444BA">
      <w:numFmt w:val="decimal"/>
      <w:lvlText w:val=""/>
      <w:lvlJc w:val="left"/>
    </w:lvl>
    <w:lvl w:ilvl="3" w:tplc="EFF4EEE8">
      <w:numFmt w:val="decimal"/>
      <w:lvlText w:val=""/>
      <w:lvlJc w:val="left"/>
    </w:lvl>
    <w:lvl w:ilvl="4" w:tplc="FBFEEA32">
      <w:numFmt w:val="decimal"/>
      <w:lvlText w:val=""/>
      <w:lvlJc w:val="left"/>
    </w:lvl>
    <w:lvl w:ilvl="5" w:tplc="256AC758">
      <w:numFmt w:val="decimal"/>
      <w:lvlText w:val=""/>
      <w:lvlJc w:val="left"/>
    </w:lvl>
    <w:lvl w:ilvl="6" w:tplc="234C8894">
      <w:numFmt w:val="decimal"/>
      <w:lvlText w:val=""/>
      <w:lvlJc w:val="left"/>
    </w:lvl>
    <w:lvl w:ilvl="7" w:tplc="01D8F5DE">
      <w:numFmt w:val="decimal"/>
      <w:lvlText w:val=""/>
      <w:lvlJc w:val="left"/>
    </w:lvl>
    <w:lvl w:ilvl="8" w:tplc="EE027EB4">
      <w:numFmt w:val="decimal"/>
      <w:lvlText w:val=""/>
      <w:lvlJc w:val="left"/>
    </w:lvl>
  </w:abstractNum>
  <w:num w:numId="1" w16cid:durableId="1884709801">
    <w:abstractNumId w:val="2"/>
  </w:num>
  <w:num w:numId="2" w16cid:durableId="1184830609">
    <w:abstractNumId w:val="0"/>
  </w:num>
  <w:num w:numId="3" w16cid:durableId="596331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6D"/>
    <w:rsid w:val="0005450E"/>
    <w:rsid w:val="00077B45"/>
    <w:rsid w:val="000A35B3"/>
    <w:rsid w:val="00140669"/>
    <w:rsid w:val="001D61B3"/>
    <w:rsid w:val="00207244"/>
    <w:rsid w:val="00301D11"/>
    <w:rsid w:val="00370EAC"/>
    <w:rsid w:val="00482782"/>
    <w:rsid w:val="006337E9"/>
    <w:rsid w:val="006A68DC"/>
    <w:rsid w:val="007B33F3"/>
    <w:rsid w:val="007E452F"/>
    <w:rsid w:val="007E7C4C"/>
    <w:rsid w:val="008903BA"/>
    <w:rsid w:val="00977C6D"/>
    <w:rsid w:val="00A86222"/>
    <w:rsid w:val="00AD44DE"/>
    <w:rsid w:val="00D53B50"/>
    <w:rsid w:val="00E810A5"/>
    <w:rsid w:val="00EF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7BB3F0"/>
  <w15:chartTrackingRefBased/>
  <w15:docId w15:val="{DB0BDE84-57EC-44A6-83FE-C4B8DABC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Makrotext">
    <w:name w:val="macro"/>
    <w:link w:val="MakrotextZchn"/>
    <w:uiPriority w:val="99"/>
    <w:unhideWhenUsed/>
    <w:qFormat/>
    <w:rsid w:val="00077B4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hAnsi="Consolas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077B45"/>
    <w:rPr>
      <w:rFonts w:ascii="Consolas" w:hAnsi="Consolas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D44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D44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44D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44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44D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370E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DEKANAT\Arbeitsbereich%20eLearning\Klausuren\Klausurerstellung\Vorlagen\Vorlage_CaseTrain_HuM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Vorlage_CaseTrain_HuMed.dotx</Template>
  <TotalTime>0</TotalTime>
  <Pages>3</Pages>
  <Words>377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Entwistle, Andrew</dc:creator>
  <cp:lastModifiedBy>Entwistle, Andrew</cp:lastModifiedBy>
  <cp:revision>2</cp:revision>
  <dcterms:created xsi:type="dcterms:W3CDTF">2026-01-09T11:56:00Z</dcterms:created>
  <dcterms:modified xsi:type="dcterms:W3CDTF">2026-01-09T11:57:00Z</dcterms:modified>
</cp:coreProperties>
</file>